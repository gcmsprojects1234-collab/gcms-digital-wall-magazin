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94"/>
      </w:pPr>
      <w:bookmarkStart w:id="0" w:name="_GoBack"/>
      <w:bookmarkEnd w:id="0"/>
    </w:p>
    <w:p>
      <w:pPr>
        <w:pStyle w:val="94"/>
      </w:pPr>
      <w:r>
        <w:t>আগমনী</w:t>
      </w:r>
    </w:p>
    <w:p>
      <w:pPr>
        <w:pStyle w:val="94"/>
      </w:pPr>
    </w:p>
    <w:p>
      <w:pPr>
        <w:pStyle w:val="94"/>
      </w:pPr>
      <w:r>
        <w:t>শিউলি ঝরে ভোরের বুকে,</w:t>
        <w:br/>
        <w:t>কাশফুল দোলে হাওয়ার সুখে।</w:t>
        <w:br/>
        <w:t>নীল আকাশে মেঘের ভেলা,</w:t>
        <w:br/>
        <w:t>শরৎ সাজে মায়ের মেলা।</w:t>
        <w:br/>
        <w:t>শিশির নামে ঘাসের গায়ে,</w:t>
        <w:br/>
        <w:t>পাখিরা গান গায় মায়ের আশায়।</w:t>
        <w:br/>
        <w:t>নদীও যেন শান্ত হয়ে,</w:t>
        <w:br/>
        <w:t>মাকে ডাকে ঢেউয়ের সুরে।</w:t>
      </w:r>
    </w:p>
    <w:p>
      <w:r>
        <w:t>ঘরে ঘরে জ্বলে আলো,</w:t>
        <w:br/>
        <w:t>মায়ের আশায় মন যে ভালো।</w:t>
        <w:br/>
        <w:t>ধূপের গন্ধ বাতাস ভরে,</w:t>
        <w:br/>
        <w:t>ভক্তি জাগে সবার অন্তরে।</w:t>
        <w:br/>
        <w:t>শঙ্খ বাজে সন্ধ্যা হলে,</w:t>
        <w:br/>
        <w:t>প্রণাম জমে মায়ের পায়ে।</w:t>
        <w:br/>
        <w:t>প্রকৃতি আজ সাজে রানী,</w:t>
        <w:br/>
        <w:t>ভক্তির সুরে আগমনী।</w:t>
      </w:r>
    </w:p>
    <w:sectPr>
      <w:pgSz w:w="11907" w:h="16839"/>
      <w:pgMar w:top="1440" w:right="1800" w:bottom="1440" w:left="1800" w:header="851" w:footer="992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6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  <w:style w:type="paragraph" w:styleId="94">
    <w:name w:val="Normal (Web)"/>
    <w:next w:val="92"/>
    <w:pPr>
      <w:widowControl w:val="0"/>
      <w:spacing w:before="100" w:beforeAutospacing="1" w:after="100" w:afterAutospacing="1" w:line="240" w:lineRule="auto"/>
      <w:jc w:val="left"/>
    </w:pPr>
    <w:rPr>
      <w:rFonts w:ascii="宋体" w:eastAsia="宋体"/>
      <w:kern w:val="2"/>
      <w:sz w:val="24"/>
      <w:szCs w:val="21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1</Pages>
  <Words>66</Words>
  <Characters>310</Characters>
  <Lines>19</Lines>
  <Paragraphs>3</Paragraphs>
  <CharactersWithSpaces>373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2026-10-08T00:53:13Z</dcterms:modified>
</cp:coreProperties>
</file>